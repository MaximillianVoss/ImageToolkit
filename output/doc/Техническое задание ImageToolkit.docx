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77382" w14:textId="77777777" w:rsidR="00506ADD" w:rsidRDefault="002B2D72">
      <w:pPr>
        <w:pStyle w:val="a5"/>
        <w:jc w:val="center"/>
      </w:pPr>
      <w:r>
        <w:rPr>
          <w:b/>
          <w:sz w:val="32"/>
        </w:rPr>
        <w:t>ТЕХНИЧЕСКОЕ ЗАДАНИЕ</w:t>
      </w:r>
    </w:p>
    <w:p w14:paraId="414731CC" w14:textId="77777777" w:rsidR="00506ADD" w:rsidRDefault="002B2D72">
      <w:pPr>
        <w:pStyle w:val="a5"/>
        <w:jc w:val="center"/>
      </w:pPr>
      <w:r>
        <w:rPr>
          <w:b/>
        </w:rPr>
        <w:t>на разработку программного средства для обработки изображений</w:t>
      </w:r>
    </w:p>
    <w:p w14:paraId="634E2457" w14:textId="77777777" w:rsidR="00506ADD" w:rsidRDefault="002B2D72">
      <w:pPr>
        <w:pStyle w:val="a5"/>
        <w:jc w:val="center"/>
      </w:pPr>
      <w:proofErr w:type="spellStart"/>
      <w:r>
        <w:rPr>
          <w:b/>
        </w:rPr>
        <w:t>ImageToolkit</w:t>
      </w:r>
      <w:proofErr w:type="spellEnd"/>
    </w:p>
    <w:p w14:paraId="47D51783" w14:textId="77777777" w:rsidR="00506ADD" w:rsidRDefault="00506ADD">
      <w:pPr>
        <w:pStyle w:val="a5"/>
      </w:pPr>
    </w:p>
    <w:p w14:paraId="54F3EABC" w14:textId="77777777" w:rsidR="00506ADD" w:rsidRDefault="00506ADD">
      <w:pPr>
        <w:pStyle w:val="a5"/>
      </w:pPr>
    </w:p>
    <w:p w14:paraId="2C810896" w14:textId="77777777" w:rsidR="00506ADD" w:rsidRDefault="00506ADD">
      <w:pPr>
        <w:pStyle w:val="a5"/>
      </w:pPr>
    </w:p>
    <w:p w14:paraId="6D33379C" w14:textId="77777777" w:rsidR="00506ADD" w:rsidRDefault="00506ADD">
      <w:pPr>
        <w:pStyle w:val="a5"/>
      </w:pPr>
    </w:p>
    <w:p w14:paraId="60E942B2" w14:textId="77777777" w:rsidR="00506ADD" w:rsidRDefault="00506ADD">
      <w:pPr>
        <w:pStyle w:val="a5"/>
      </w:pPr>
    </w:p>
    <w:p w14:paraId="6FB09D93" w14:textId="77777777" w:rsidR="00506ADD" w:rsidRDefault="00506ADD">
      <w:pPr>
        <w:pStyle w:val="a5"/>
      </w:pPr>
    </w:p>
    <w:p w14:paraId="6599F45B" w14:textId="77777777" w:rsidR="00506ADD" w:rsidRDefault="002B2D72">
      <w:pPr>
        <w:pStyle w:val="a5"/>
        <w:jc w:val="left"/>
      </w:pPr>
      <w:r>
        <w:t>Объект разработки: настольное приложение для обработки изображений.</w:t>
      </w:r>
    </w:p>
    <w:p w14:paraId="5E402CE2" w14:textId="77777777" w:rsidR="00506ADD" w:rsidRDefault="002B2D72">
      <w:pPr>
        <w:pStyle w:val="a5"/>
        <w:jc w:val="left"/>
      </w:pPr>
      <w:r>
        <w:t>Основание: учебное задание по теме «создать программное средство для обработки изображений».</w:t>
      </w:r>
    </w:p>
    <w:p w14:paraId="5F06D488" w14:textId="77777777" w:rsidR="00506ADD" w:rsidRDefault="002B2D72">
      <w:pPr>
        <w:pStyle w:val="a5"/>
        <w:jc w:val="left"/>
      </w:pPr>
      <w:r>
        <w:t>Дата составления: 16.03.2026.</w:t>
      </w:r>
    </w:p>
    <w:p w14:paraId="24145DF8" w14:textId="77777777" w:rsidR="00506ADD" w:rsidRDefault="00506ADD">
      <w:pPr>
        <w:pStyle w:val="a5"/>
      </w:pPr>
    </w:p>
    <w:p w14:paraId="3C65B089" w14:textId="77777777" w:rsidR="00506ADD" w:rsidRDefault="00506ADD">
      <w:pPr>
        <w:pStyle w:val="a5"/>
      </w:pPr>
    </w:p>
    <w:p w14:paraId="24324F83" w14:textId="77777777" w:rsidR="00506ADD" w:rsidRDefault="00506ADD">
      <w:pPr>
        <w:pStyle w:val="a5"/>
      </w:pPr>
    </w:p>
    <w:p w14:paraId="392122F7" w14:textId="77777777" w:rsidR="00506ADD" w:rsidRDefault="00506ADD">
      <w:pPr>
        <w:pStyle w:val="a5"/>
      </w:pPr>
    </w:p>
    <w:p w14:paraId="4747376B" w14:textId="77777777" w:rsidR="00506ADD" w:rsidRDefault="00506ADD">
      <w:pPr>
        <w:pStyle w:val="a5"/>
      </w:pPr>
    </w:p>
    <w:p w14:paraId="1225EDF9" w14:textId="77777777" w:rsidR="00506ADD" w:rsidRDefault="00506ADD">
      <w:pPr>
        <w:pStyle w:val="a5"/>
      </w:pPr>
    </w:p>
    <w:p w14:paraId="542724B9" w14:textId="77777777" w:rsidR="00506ADD" w:rsidRDefault="00506ADD">
      <w:pPr>
        <w:pStyle w:val="a5"/>
      </w:pPr>
    </w:p>
    <w:p w14:paraId="7CB8C10B" w14:textId="77777777" w:rsidR="00506ADD" w:rsidRDefault="00506ADD">
      <w:pPr>
        <w:pStyle w:val="a5"/>
      </w:pPr>
    </w:p>
    <w:p w14:paraId="56D2BC27" w14:textId="77777777" w:rsidR="00506ADD" w:rsidRDefault="00506ADD">
      <w:pPr>
        <w:pStyle w:val="a5"/>
      </w:pPr>
    </w:p>
    <w:p w14:paraId="6D89196E" w14:textId="77777777" w:rsidR="00506ADD" w:rsidRDefault="00506ADD">
      <w:pPr>
        <w:pStyle w:val="a5"/>
      </w:pPr>
    </w:p>
    <w:p w14:paraId="3FA17511" w14:textId="77777777" w:rsidR="00506ADD" w:rsidRDefault="002B2D72">
      <w:pPr>
        <w:pStyle w:val="a5"/>
        <w:jc w:val="center"/>
      </w:pPr>
      <w:r>
        <w:t>Москва 2026</w:t>
      </w:r>
    </w:p>
    <w:p w14:paraId="3014DA6E" w14:textId="77777777" w:rsidR="00506ADD" w:rsidRDefault="00506ADD">
      <w:pPr>
        <w:sectPr w:rsidR="00506ADD">
          <w:footerReference w:type="default" r:id="rId7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2B0C6BDA" w14:textId="77777777" w:rsidR="00506ADD" w:rsidRDefault="002B2D72" w:rsidP="00DE12DD">
      <w:pPr>
        <w:pStyle w:val="10"/>
        <w:numPr>
          <w:ilvl w:val="0"/>
          <w:numId w:val="0"/>
        </w:numPr>
      </w:pPr>
      <w:r>
        <w:lastRenderedPageBreak/>
        <w:t>Содержание</w:t>
      </w:r>
    </w:p>
    <w:p w14:paraId="51F7BC7C" w14:textId="643AF75A" w:rsidR="001B3965" w:rsidRPr="00DE12DD" w:rsidRDefault="002B2D72" w:rsidP="00DE12DD">
      <w:pPr>
        <w:pStyle w:val="13"/>
        <w:tabs>
          <w:tab w:val="left" w:pos="48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r w:rsidRPr="00DE12DD">
        <w:rPr>
          <w:rFonts w:ascii="Times New Roman" w:hAnsi="Times New Roman" w:cs="Times New Roman"/>
          <w:sz w:val="28"/>
          <w:szCs w:val="28"/>
        </w:rPr>
        <w:fldChar w:fldCharType="begin"/>
      </w:r>
      <w:r w:rsidRPr="00DE12DD">
        <w:rPr>
          <w:rFonts w:ascii="Times New Roman" w:hAnsi="Times New Roman" w:cs="Times New Roman"/>
          <w:sz w:val="28"/>
          <w:szCs w:val="28"/>
        </w:rPr>
        <w:instrText>TOC \o "1-2" \h \z \u</w:instrText>
      </w:r>
      <w:r w:rsidRPr="00DE12DD"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24518759" w:history="1">
        <w:r w:rsidR="001B3965"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1</w:t>
        </w:r>
        <w:r w:rsidR="001B3965" w:rsidRPr="00DE12DD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="001B3965"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="001B3965"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1B3965"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1B3965"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_Toc224518759 \h </w:instrText>
        </w:r>
        <w:r w:rsidR="001B3965"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1B3965"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1B3965"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="001B3965"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806BCE9" w14:textId="62063074" w:rsidR="001B3965" w:rsidRPr="00DE12DD" w:rsidRDefault="001B3965" w:rsidP="00DE12DD">
      <w:pPr>
        <w:pStyle w:val="13"/>
        <w:tabs>
          <w:tab w:val="left" w:pos="48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518760" w:history="1"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2</w:t>
        </w:r>
        <w:r w:rsidRPr="00DE12DD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Основания для разработки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_Toc224518760 \h </w:instrTex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58A04A6" w14:textId="4E68DDBF" w:rsidR="001B3965" w:rsidRPr="00DE12DD" w:rsidRDefault="001B3965" w:rsidP="00DE12DD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518761" w:history="1"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2.1</w:t>
        </w:r>
        <w:r w:rsidRPr="00DE12DD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Источники и нормативные материалы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_Toc224518761 \h </w:instrTex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AE10B27" w14:textId="7FC33AEE" w:rsidR="001B3965" w:rsidRPr="00DE12DD" w:rsidRDefault="001B3965" w:rsidP="00DE12DD">
      <w:pPr>
        <w:pStyle w:val="13"/>
        <w:tabs>
          <w:tab w:val="left" w:pos="48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518762" w:history="1"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3</w:t>
        </w:r>
        <w:r w:rsidRPr="00DE12DD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Назначение разработки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_Toc224518762 \h </w:instrTex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675AF82" w14:textId="6A33B9A5" w:rsidR="001B3965" w:rsidRPr="00DE12DD" w:rsidRDefault="001B3965" w:rsidP="00DE12DD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518763" w:history="1"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3.1</w:t>
        </w:r>
        <w:r w:rsidRPr="00DE12DD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Функциональное назначение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_Toc224518763 \h </w:instrTex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BDAEDFC" w14:textId="27E24F27" w:rsidR="001B3965" w:rsidRPr="00DE12DD" w:rsidRDefault="001B3965" w:rsidP="00DE12DD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518764" w:history="1"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3.2</w:t>
        </w:r>
        <w:r w:rsidRPr="00DE12DD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Эксплуатационное назначение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_Toc224518764 \h </w:instrTex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8E8BBA2" w14:textId="0BF39EAA" w:rsidR="001B3965" w:rsidRPr="00DE12DD" w:rsidRDefault="001B3965" w:rsidP="00DE12DD">
      <w:pPr>
        <w:pStyle w:val="13"/>
        <w:tabs>
          <w:tab w:val="left" w:pos="48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518765" w:history="1"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4</w:t>
        </w:r>
        <w:r w:rsidRPr="00DE12DD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Требования к программе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_Toc224518765 \h </w:instrTex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372FC97" w14:textId="40A0CCB7" w:rsidR="001B3965" w:rsidRPr="00DE12DD" w:rsidRDefault="001B3965" w:rsidP="00DE12DD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518766" w:history="1"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4.1</w:t>
        </w:r>
        <w:r w:rsidRPr="00DE12DD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Требования к функциональным характеристикам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_Toc224518766 \h </w:instrTex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D50CBF3" w14:textId="18E718E6" w:rsidR="001B3965" w:rsidRPr="00DE12DD" w:rsidRDefault="001B3965" w:rsidP="00DE12DD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518767" w:history="1"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4.2</w:t>
        </w:r>
        <w:r w:rsidRPr="00DE12DD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Требования к надежности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_Toc224518767 \h </w:instrTex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FAD11BA" w14:textId="10295FA6" w:rsidR="001B3965" w:rsidRPr="00DE12DD" w:rsidRDefault="001B3965" w:rsidP="00DE12DD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518768" w:history="1"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4.3</w:t>
        </w:r>
        <w:r w:rsidRPr="00DE12DD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Условия эксплуатации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_Toc224518768 \h </w:instrTex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D8DEE81" w14:textId="270B564C" w:rsidR="001B3965" w:rsidRPr="00DE12DD" w:rsidRDefault="001B3965" w:rsidP="00DE12DD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518769" w:history="1"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4.4</w:t>
        </w:r>
        <w:r w:rsidRPr="00DE12DD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Требования к составу и параметрам технических средств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_Toc224518769 \h </w:instrTex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9038DDA" w14:textId="3A03179C" w:rsidR="001B3965" w:rsidRPr="00DE12DD" w:rsidRDefault="001B3965" w:rsidP="00DE12DD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518770" w:history="1"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4.5</w:t>
        </w:r>
        <w:r w:rsidRPr="00DE12DD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Требования к информационной и программной совместимости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_Toc224518770 \h </w:instrTex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865A681" w14:textId="52B2B244" w:rsidR="001B3965" w:rsidRPr="00DE12DD" w:rsidRDefault="001B3965" w:rsidP="00DE12DD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518771" w:history="1"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4.6</w:t>
        </w:r>
        <w:r w:rsidRPr="00DE12DD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Требования к маркировке и упаковке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_Toc224518771 \h </w:instrTex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EB1998D" w14:textId="072FD01F" w:rsidR="001B3965" w:rsidRPr="00DE12DD" w:rsidRDefault="001B3965" w:rsidP="00DE12DD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518772" w:history="1"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4.7</w:t>
        </w:r>
        <w:r w:rsidRPr="00DE12DD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Требования к транспортированию и хранению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_Toc224518772 \h </w:instrTex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E5C8546" w14:textId="2438F0FD" w:rsidR="001B3965" w:rsidRPr="00DE12DD" w:rsidRDefault="001B3965" w:rsidP="00DE12DD">
      <w:pPr>
        <w:pStyle w:val="23"/>
        <w:tabs>
          <w:tab w:val="left" w:pos="96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518773" w:history="1"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4.8</w:t>
        </w:r>
        <w:r w:rsidRPr="00DE12DD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Специальные требования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_Toc224518773 \h </w:instrTex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E719A1B" w14:textId="0E9C27FF" w:rsidR="001B3965" w:rsidRPr="00DE12DD" w:rsidRDefault="001B3965" w:rsidP="00DE12DD">
      <w:pPr>
        <w:pStyle w:val="13"/>
        <w:tabs>
          <w:tab w:val="left" w:pos="48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518774" w:history="1"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5</w:t>
        </w:r>
        <w:r w:rsidRPr="00DE12DD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Требования к программной документации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_Toc224518774 \h </w:instrTex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731E92E" w14:textId="6555CF58" w:rsidR="001B3965" w:rsidRPr="00DE12DD" w:rsidRDefault="001B3965" w:rsidP="00DE12DD">
      <w:pPr>
        <w:pStyle w:val="13"/>
        <w:tabs>
          <w:tab w:val="left" w:pos="48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518775" w:history="1"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6</w:t>
        </w:r>
        <w:r w:rsidRPr="00DE12DD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Технико-экономические показатели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_Toc224518775 \h </w:instrTex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0CB6EB6" w14:textId="2E9C46AE" w:rsidR="001B3965" w:rsidRPr="00DE12DD" w:rsidRDefault="001B3965" w:rsidP="00DE12DD">
      <w:pPr>
        <w:pStyle w:val="13"/>
        <w:tabs>
          <w:tab w:val="left" w:pos="48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518776" w:history="1"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7</w:t>
        </w:r>
        <w:r w:rsidRPr="00DE12DD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Стадии и этапы разработки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_Toc224518776 \h </w:instrTex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>7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763369F" w14:textId="6F496FD8" w:rsidR="001B3965" w:rsidRPr="00DE12DD" w:rsidRDefault="001B3965" w:rsidP="00DE12DD">
      <w:pPr>
        <w:pStyle w:val="13"/>
        <w:tabs>
          <w:tab w:val="left" w:pos="48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518777" w:history="1"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8</w:t>
        </w:r>
        <w:r w:rsidRPr="00DE12DD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Порядок контроля и приемки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_Toc224518777 \h </w:instrTex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433714A" w14:textId="1D033E53" w:rsidR="001B3965" w:rsidRPr="00DE12DD" w:rsidRDefault="001B3965" w:rsidP="00DE12DD">
      <w:pPr>
        <w:pStyle w:val="13"/>
        <w:tabs>
          <w:tab w:val="left" w:pos="480"/>
          <w:tab w:val="right" w:leader="dot" w:pos="9628"/>
        </w:tabs>
        <w:spacing w:line="360" w:lineRule="auto"/>
        <w:rPr>
          <w:rFonts w:ascii="Times New Roman" w:eastAsiaTheme="minorEastAsia" w:hAnsi="Times New Roman" w:cs="Times New Roman"/>
          <w:noProof/>
          <w:kern w:val="2"/>
          <w:sz w:val="28"/>
          <w:szCs w:val="28"/>
          <w:lang w:eastAsia="ru-RU"/>
          <w14:ligatures w14:val="standardContextual"/>
        </w:rPr>
      </w:pPr>
      <w:hyperlink w:anchor="_Toc224518778" w:history="1"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9</w:t>
        </w:r>
        <w:r w:rsidRPr="00DE12DD">
          <w:rPr>
            <w:rFonts w:ascii="Times New Roman" w:eastAsiaTheme="minorEastAsia" w:hAnsi="Times New Roman" w:cs="Times New Roman"/>
            <w:noProof/>
            <w:kern w:val="2"/>
            <w:sz w:val="28"/>
            <w:szCs w:val="28"/>
            <w:lang w:eastAsia="ru-RU"/>
            <w14:ligatures w14:val="standardContextual"/>
          </w:rPr>
          <w:tab/>
        </w:r>
        <w:r w:rsidRPr="00DE12DD">
          <w:rPr>
            <w:rStyle w:val="ab"/>
            <w:rFonts w:ascii="Times New Roman" w:hAnsi="Times New Roman" w:cs="Times New Roman"/>
            <w:noProof/>
            <w:sz w:val="28"/>
            <w:szCs w:val="28"/>
          </w:rPr>
          <w:t>Источники разработки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_Toc224518778 \h </w:instrTex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t>9</w:t>
        </w:r>
        <w:r w:rsidRPr="00DE12D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6926563" w14:textId="348E03B8" w:rsidR="00506ADD" w:rsidRDefault="002B2D72" w:rsidP="00DE12DD">
      <w:pPr>
        <w:pStyle w:val="a5"/>
      </w:pPr>
      <w:r w:rsidRPr="00DE12DD">
        <w:rPr>
          <w:rFonts w:cs="Times New Roman"/>
          <w:szCs w:val="28"/>
        </w:rPr>
        <w:fldChar w:fldCharType="end"/>
      </w:r>
    </w:p>
    <w:p w14:paraId="09483C9E" w14:textId="77777777" w:rsidR="00506ADD" w:rsidRDefault="00506ADD">
      <w:pPr>
        <w:sectPr w:rsidR="00506ADD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334A2EF9" w14:textId="77777777" w:rsidR="00506ADD" w:rsidRDefault="002B2D72" w:rsidP="00DE12DD">
      <w:pPr>
        <w:pStyle w:val="10"/>
        <w:numPr>
          <w:ilvl w:val="0"/>
          <w:numId w:val="0"/>
        </w:numPr>
      </w:pPr>
      <w:bookmarkStart w:id="0" w:name="_Toc224518759"/>
      <w:r>
        <w:lastRenderedPageBreak/>
        <w:t>Введение</w:t>
      </w:r>
      <w:bookmarkEnd w:id="0"/>
    </w:p>
    <w:p w14:paraId="3FF8DB6D" w14:textId="77777777" w:rsidR="00506ADD" w:rsidRDefault="002B2D72">
      <w:pPr>
        <w:pStyle w:val="a5"/>
      </w:pPr>
      <w:r>
        <w:t xml:space="preserve">Настоящее техническое задание определяет состав, назначение, требования к функциональным и эксплуатационным характеристикам, а также порядок разработки и приемки программного средства для обработки изображений </w:t>
      </w:r>
      <w:proofErr w:type="spellStart"/>
      <w:r>
        <w:t>ImageToolkit</w:t>
      </w:r>
      <w:proofErr w:type="spellEnd"/>
      <w:r>
        <w:t>.</w:t>
      </w:r>
    </w:p>
    <w:p w14:paraId="4906BDB0" w14:textId="77777777" w:rsidR="00506ADD" w:rsidRDefault="002B2D72">
      <w:pPr>
        <w:pStyle w:val="a5"/>
      </w:pPr>
      <w:r>
        <w:t>Документ предназначен для использования в качестве базового регламентирующего материала при разработке, тестировании и оформлении сопроводительной документации по проекту.</w:t>
      </w:r>
    </w:p>
    <w:p w14:paraId="22A7E1A8" w14:textId="77777777" w:rsidR="00506ADD" w:rsidRDefault="002B2D72">
      <w:pPr>
        <w:pStyle w:val="10"/>
      </w:pPr>
      <w:bookmarkStart w:id="1" w:name="_Toc224518760"/>
      <w:r>
        <w:t>Основания для разработки</w:t>
      </w:r>
      <w:bookmarkEnd w:id="1"/>
    </w:p>
    <w:p w14:paraId="1D889FE8" w14:textId="77777777" w:rsidR="00506ADD" w:rsidRDefault="002B2D72">
      <w:pPr>
        <w:pStyle w:val="a5"/>
      </w:pPr>
      <w:r>
        <w:t>Основанием для разработки является учебное задание на тему «создать программное средство для обработки изображений».</w:t>
      </w:r>
    </w:p>
    <w:p w14:paraId="1D6B51C3" w14:textId="77777777" w:rsidR="00506ADD" w:rsidRDefault="002B2D72">
      <w:pPr>
        <w:pStyle w:val="a5"/>
      </w:pPr>
      <w:r>
        <w:t>Разработка ведется как самостоятельный программный проект, включающий настольное приложение, библиотеку алгоритмов обработки изображений и отдельный проект модульных тестов.</w:t>
      </w:r>
    </w:p>
    <w:p w14:paraId="392C6E72" w14:textId="77777777" w:rsidR="00506ADD" w:rsidRDefault="002B2D72">
      <w:pPr>
        <w:pStyle w:val="20"/>
      </w:pPr>
      <w:bookmarkStart w:id="2" w:name="_Toc224518761"/>
      <w:r>
        <w:t>Источники и нормативные материалы</w:t>
      </w:r>
      <w:bookmarkEnd w:id="2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506ADD" w14:paraId="5D48EEC1" w14:textId="77777777">
        <w:tc>
          <w:tcPr>
            <w:tcW w:w="3213" w:type="dxa"/>
          </w:tcPr>
          <w:p w14:paraId="7895E5A0" w14:textId="77777777" w:rsidR="00506ADD" w:rsidRDefault="002B2D72">
            <w:r>
              <w:t>Обозначение</w:t>
            </w:r>
          </w:p>
        </w:tc>
        <w:tc>
          <w:tcPr>
            <w:tcW w:w="3213" w:type="dxa"/>
          </w:tcPr>
          <w:p w14:paraId="29971FA4" w14:textId="77777777" w:rsidR="00506ADD" w:rsidRDefault="002B2D72">
            <w:r>
              <w:t>Наименование</w:t>
            </w:r>
          </w:p>
        </w:tc>
        <w:tc>
          <w:tcPr>
            <w:tcW w:w="3213" w:type="dxa"/>
          </w:tcPr>
          <w:p w14:paraId="25A59B70" w14:textId="77777777" w:rsidR="00506ADD" w:rsidRDefault="002B2D72">
            <w:r>
              <w:t>Примечание</w:t>
            </w:r>
          </w:p>
        </w:tc>
      </w:tr>
      <w:tr w:rsidR="00506ADD" w14:paraId="492FAE42" w14:textId="77777777">
        <w:tc>
          <w:tcPr>
            <w:tcW w:w="3213" w:type="dxa"/>
          </w:tcPr>
          <w:p w14:paraId="51FC3E80" w14:textId="77777777" w:rsidR="00506ADD" w:rsidRDefault="002B2D72">
            <w:r>
              <w:t>ГОСТ 19.201-78</w:t>
            </w:r>
          </w:p>
        </w:tc>
        <w:tc>
          <w:tcPr>
            <w:tcW w:w="3213" w:type="dxa"/>
          </w:tcPr>
          <w:p w14:paraId="54F68CEA" w14:textId="77777777" w:rsidR="00506ADD" w:rsidRDefault="002B2D72">
            <w:r>
              <w:t>Техническое задание. Требования к содержанию и оформлению</w:t>
            </w:r>
          </w:p>
        </w:tc>
        <w:tc>
          <w:tcPr>
            <w:tcW w:w="3213" w:type="dxa"/>
          </w:tcPr>
          <w:p w14:paraId="1188D3BD" w14:textId="77777777" w:rsidR="00506ADD" w:rsidRDefault="002B2D72">
            <w:r>
              <w:t>Основной норматив для структуры документа</w:t>
            </w:r>
          </w:p>
        </w:tc>
      </w:tr>
      <w:tr w:rsidR="00506ADD" w14:paraId="70365BCE" w14:textId="77777777">
        <w:tc>
          <w:tcPr>
            <w:tcW w:w="3213" w:type="dxa"/>
          </w:tcPr>
          <w:p w14:paraId="453D0772" w14:textId="77777777" w:rsidR="00506ADD" w:rsidRDefault="002B2D72">
            <w:r>
              <w:t>ГОСТ 19.101-77</w:t>
            </w:r>
          </w:p>
        </w:tc>
        <w:tc>
          <w:tcPr>
            <w:tcW w:w="3213" w:type="dxa"/>
          </w:tcPr>
          <w:p w14:paraId="515388B7" w14:textId="77777777" w:rsidR="00506ADD" w:rsidRDefault="002B2D72">
            <w:r>
              <w:t>Виды программ и программных документов</w:t>
            </w:r>
          </w:p>
        </w:tc>
        <w:tc>
          <w:tcPr>
            <w:tcW w:w="3213" w:type="dxa"/>
          </w:tcPr>
          <w:p w14:paraId="0CB0A854" w14:textId="77777777" w:rsidR="00506ADD" w:rsidRDefault="002B2D72">
            <w:r>
              <w:t>Определяет состав программной документации</w:t>
            </w:r>
          </w:p>
        </w:tc>
      </w:tr>
      <w:tr w:rsidR="00506ADD" w14:paraId="7901F029" w14:textId="77777777">
        <w:tc>
          <w:tcPr>
            <w:tcW w:w="3213" w:type="dxa"/>
          </w:tcPr>
          <w:p w14:paraId="706CDE00" w14:textId="77777777" w:rsidR="00506ADD" w:rsidRDefault="002B2D72">
            <w:r>
              <w:t>Задание на проект</w:t>
            </w:r>
          </w:p>
        </w:tc>
        <w:tc>
          <w:tcPr>
            <w:tcW w:w="3213" w:type="dxa"/>
          </w:tcPr>
          <w:p w14:paraId="1B8DA30F" w14:textId="77777777" w:rsidR="00506ADD" w:rsidRDefault="002B2D72">
            <w:r>
              <w:t>Создать программное средство для обработки изображений</w:t>
            </w:r>
          </w:p>
        </w:tc>
        <w:tc>
          <w:tcPr>
            <w:tcW w:w="3213" w:type="dxa"/>
          </w:tcPr>
          <w:p w14:paraId="23B53012" w14:textId="77777777" w:rsidR="00506ADD" w:rsidRDefault="002B2D72">
            <w:r>
              <w:t>Исходное учебное требование</w:t>
            </w:r>
          </w:p>
        </w:tc>
      </w:tr>
    </w:tbl>
    <w:p w14:paraId="5A675BFD" w14:textId="77777777" w:rsidR="00506ADD" w:rsidRDefault="002B2D72">
      <w:pPr>
        <w:pStyle w:val="10"/>
      </w:pPr>
      <w:bookmarkStart w:id="3" w:name="_Toc224518762"/>
      <w:r>
        <w:lastRenderedPageBreak/>
        <w:t>Назначение разработки</w:t>
      </w:r>
      <w:bookmarkEnd w:id="3"/>
    </w:p>
    <w:p w14:paraId="4A40E5EE" w14:textId="77777777" w:rsidR="00506ADD" w:rsidRDefault="002B2D72">
      <w:pPr>
        <w:pStyle w:val="20"/>
      </w:pPr>
      <w:bookmarkStart w:id="4" w:name="_Toc224518763"/>
      <w:r>
        <w:t>Функциональное назначение</w:t>
      </w:r>
      <w:bookmarkEnd w:id="4"/>
    </w:p>
    <w:p w14:paraId="36C1C051" w14:textId="77777777" w:rsidR="00506ADD" w:rsidRDefault="002B2D72">
      <w:pPr>
        <w:pStyle w:val="a5"/>
      </w:pPr>
      <w:r>
        <w:t>Программное средство предназначено для загрузки растровых изображений, применения к ним типовых операций обработки и сохранения полученного результата в графический файл.</w:t>
      </w:r>
    </w:p>
    <w:p w14:paraId="41FBA9A2" w14:textId="77777777" w:rsidR="00506ADD" w:rsidRDefault="002B2D72">
      <w:pPr>
        <w:pStyle w:val="20"/>
      </w:pPr>
      <w:bookmarkStart w:id="5" w:name="_Toc224518764"/>
      <w:r>
        <w:t>Эксплуатационное назначение</w:t>
      </w:r>
      <w:bookmarkEnd w:id="5"/>
    </w:p>
    <w:p w14:paraId="6EA78D41" w14:textId="77777777" w:rsidR="00506ADD" w:rsidRDefault="002B2D72">
      <w:pPr>
        <w:pStyle w:val="a5"/>
      </w:pPr>
      <w:r>
        <w:t>Программа предназначена для использования обучающимися, преподавателями и иными пользователями, которым требуется простое настольное приложение для демонстрации и выполнения базовой обработки изображений в среде Microsoft Windows.</w:t>
      </w:r>
    </w:p>
    <w:p w14:paraId="2CE2FBEA" w14:textId="77777777" w:rsidR="00506ADD" w:rsidRDefault="002B2D72">
      <w:pPr>
        <w:pStyle w:val="10"/>
      </w:pPr>
      <w:bookmarkStart w:id="6" w:name="_Toc224518765"/>
      <w:r>
        <w:t>Требования к программе</w:t>
      </w:r>
      <w:bookmarkEnd w:id="6"/>
    </w:p>
    <w:p w14:paraId="1AE6F8E2" w14:textId="77777777" w:rsidR="00506ADD" w:rsidRDefault="002B2D72">
      <w:pPr>
        <w:pStyle w:val="20"/>
      </w:pPr>
      <w:bookmarkStart w:id="7" w:name="_Toc224518766"/>
      <w:r>
        <w:t>Требования к функциональным характеристикам</w:t>
      </w:r>
      <w:bookmarkEnd w:id="7"/>
    </w:p>
    <w:p w14:paraId="29E6A469" w14:textId="77777777" w:rsidR="00506ADD" w:rsidRDefault="002B2D72">
      <w:pPr>
        <w:pStyle w:val="a5"/>
      </w:pPr>
      <w:r>
        <w:t>Программа должна обеспечивать выполнение следующих функций:</w:t>
      </w:r>
    </w:p>
    <w:p w14:paraId="103E0D5D" w14:textId="77777777" w:rsidR="00506ADD" w:rsidRDefault="002B2D72">
      <w:pPr>
        <w:pStyle w:val="a5"/>
      </w:pPr>
      <w:r>
        <w:t>- загрузка изображения из файла локальной файловой системы;</w:t>
      </w:r>
    </w:p>
    <w:p w14:paraId="37936B9F" w14:textId="77777777" w:rsidR="00506ADD" w:rsidRDefault="002B2D72">
      <w:pPr>
        <w:pStyle w:val="a5"/>
      </w:pPr>
      <w:r>
        <w:t>- отображение исходного изображения и результата обработки в пользовательском интерфейсе;</w:t>
      </w:r>
    </w:p>
    <w:p w14:paraId="2D948D80" w14:textId="77777777" w:rsidR="00506ADD" w:rsidRDefault="002B2D72">
      <w:pPr>
        <w:pStyle w:val="a5"/>
      </w:pPr>
      <w:r>
        <w:t>- выбор операции обработки из предопределенного списка;</w:t>
      </w:r>
    </w:p>
    <w:p w14:paraId="37054011" w14:textId="77777777" w:rsidR="00506ADD" w:rsidRDefault="002B2D72">
      <w:pPr>
        <w:pStyle w:val="a5"/>
      </w:pPr>
      <w:r>
        <w:t>- предпросмотр результата до окончательного применения операции;</w:t>
      </w:r>
    </w:p>
    <w:p w14:paraId="5F779A79" w14:textId="77777777" w:rsidR="00506ADD" w:rsidRDefault="002B2D72">
      <w:pPr>
        <w:pStyle w:val="a5"/>
      </w:pPr>
      <w:r>
        <w:t>- применение операции к рабочей копии изображения;</w:t>
      </w:r>
    </w:p>
    <w:p w14:paraId="0A6E0D0B" w14:textId="77777777" w:rsidR="00506ADD" w:rsidRDefault="002B2D72">
      <w:pPr>
        <w:pStyle w:val="a5"/>
      </w:pPr>
      <w:r>
        <w:t>- сброс рабочей копии к исходному состоянию;</w:t>
      </w:r>
    </w:p>
    <w:p w14:paraId="3AF726DA" w14:textId="77777777" w:rsidR="00506ADD" w:rsidRDefault="002B2D72">
      <w:pPr>
        <w:pStyle w:val="a5"/>
      </w:pPr>
      <w:r>
        <w:t>- сохранение обработанного изображения в файл;</w:t>
      </w:r>
    </w:p>
    <w:p w14:paraId="369A5A74" w14:textId="77777777" w:rsidR="00506ADD" w:rsidRDefault="002B2D72">
      <w:pPr>
        <w:pStyle w:val="a5"/>
      </w:pPr>
      <w:r>
        <w:t>- отображение служебной информации о размерах изображения и текущем состоянии обработки.</w:t>
      </w:r>
    </w:p>
    <w:p w14:paraId="5A8CE523" w14:textId="77777777" w:rsidR="00506ADD" w:rsidRDefault="002B2D72">
      <w:pPr>
        <w:pStyle w:val="a5"/>
      </w:pPr>
      <w:r>
        <w:t>Минимальный набор операций обработки должен включать:</w:t>
      </w:r>
    </w:p>
    <w:p w14:paraId="6A3F571D" w14:textId="77777777" w:rsidR="00506ADD" w:rsidRDefault="002B2D72">
      <w:pPr>
        <w:pStyle w:val="a5"/>
      </w:pPr>
      <w:r>
        <w:lastRenderedPageBreak/>
        <w:t>- перевод изображения в оттенки серого;</w:t>
      </w:r>
    </w:p>
    <w:p w14:paraId="1AFDE6DA" w14:textId="77777777" w:rsidR="00506ADD" w:rsidRDefault="002B2D72">
      <w:pPr>
        <w:pStyle w:val="a5"/>
      </w:pPr>
      <w:r>
        <w:t>- инверсию цветов;</w:t>
      </w:r>
    </w:p>
    <w:p w14:paraId="198E0194" w14:textId="77777777" w:rsidR="00506ADD" w:rsidRDefault="002B2D72">
      <w:pPr>
        <w:pStyle w:val="a5"/>
      </w:pPr>
      <w:r>
        <w:t>- изменение яркости с регулируемым параметром;</w:t>
      </w:r>
    </w:p>
    <w:p w14:paraId="77DF5012" w14:textId="77777777" w:rsidR="00506ADD" w:rsidRDefault="002B2D72">
      <w:pPr>
        <w:pStyle w:val="a5"/>
      </w:pPr>
      <w:r>
        <w:t>- пороговую обработку с регулируемым порогом;</w:t>
      </w:r>
    </w:p>
    <w:p w14:paraId="4D0FC36A" w14:textId="77777777" w:rsidR="00506ADD" w:rsidRDefault="002B2D72">
      <w:pPr>
        <w:pStyle w:val="a5"/>
      </w:pPr>
      <w:r>
        <w:t>- зеркальное отражение по горизонтали;</w:t>
      </w:r>
    </w:p>
    <w:p w14:paraId="70C8A387" w14:textId="77777777" w:rsidR="00506ADD" w:rsidRDefault="002B2D72">
      <w:pPr>
        <w:pStyle w:val="a5"/>
      </w:pPr>
      <w:r>
        <w:t>- поворот изображения на 90 градусов по часовой стрелке.</w:t>
      </w:r>
    </w:p>
    <w:p w14:paraId="5C367311" w14:textId="77777777" w:rsidR="00506ADD" w:rsidRDefault="002B2D72">
      <w:pPr>
        <w:pStyle w:val="a5"/>
      </w:pPr>
      <w:r>
        <w:t>Программа должна поддерживать открытие распространенных растровых форматов, по меньшей мере PNG, JPEG, BMP, GIF и TIFF, а также сохранение результата в форматы PNG, JPEG и BMP.</w:t>
      </w:r>
    </w:p>
    <w:p w14:paraId="2FE94B4A" w14:textId="77777777" w:rsidR="00506ADD" w:rsidRDefault="002B2D72">
      <w:pPr>
        <w:pStyle w:val="20"/>
      </w:pPr>
      <w:bookmarkStart w:id="8" w:name="_Toc224518767"/>
      <w:r>
        <w:t>Требования к надежности</w:t>
      </w:r>
      <w:bookmarkEnd w:id="8"/>
    </w:p>
    <w:p w14:paraId="23FA0FE1" w14:textId="77777777" w:rsidR="00506ADD" w:rsidRDefault="002B2D72">
      <w:pPr>
        <w:pStyle w:val="a5"/>
      </w:pPr>
      <w:r>
        <w:t xml:space="preserve">- приложение не должно </w:t>
      </w:r>
      <w:proofErr w:type="spellStart"/>
      <w:r>
        <w:t>аварийно</w:t>
      </w:r>
      <w:proofErr w:type="spellEnd"/>
      <w:r>
        <w:t xml:space="preserve"> завершаться при выборе неподдерживаемого или поврежденного файла;</w:t>
      </w:r>
    </w:p>
    <w:p w14:paraId="4B3FF4D8" w14:textId="77777777" w:rsidR="00506ADD" w:rsidRDefault="002B2D72">
      <w:pPr>
        <w:pStyle w:val="a5"/>
      </w:pPr>
      <w:r>
        <w:t>- при ошибке открытия или сохранения пользователь должен получать понятное диагностическое сообщение;</w:t>
      </w:r>
    </w:p>
    <w:p w14:paraId="6FA0CE98" w14:textId="77777777" w:rsidR="00506ADD" w:rsidRDefault="002B2D72">
      <w:pPr>
        <w:pStyle w:val="a5"/>
      </w:pPr>
      <w:r>
        <w:t>- алгоритмы обработки должны работать с копией изображения, не изменяя исходные данные без явного подтверждения пользователя;</w:t>
      </w:r>
    </w:p>
    <w:p w14:paraId="07228C0B" w14:textId="77777777" w:rsidR="00506ADD" w:rsidRDefault="002B2D72">
      <w:pPr>
        <w:pStyle w:val="a5"/>
      </w:pPr>
      <w:r>
        <w:t>- ядро обработки изображений должно покрываться модульными тестами для ключевых операций.</w:t>
      </w:r>
    </w:p>
    <w:p w14:paraId="536327FC" w14:textId="77777777" w:rsidR="00506ADD" w:rsidRDefault="002B2D72">
      <w:pPr>
        <w:pStyle w:val="20"/>
      </w:pPr>
      <w:bookmarkStart w:id="9" w:name="_Toc224518768"/>
      <w:r>
        <w:t>Условия эксплуатации</w:t>
      </w:r>
      <w:bookmarkEnd w:id="9"/>
    </w:p>
    <w:p w14:paraId="1E01CBE9" w14:textId="77777777" w:rsidR="00506ADD" w:rsidRDefault="002B2D72">
      <w:pPr>
        <w:pStyle w:val="a5"/>
      </w:pPr>
      <w:r>
        <w:t xml:space="preserve">Эксплуатация программы предполагается на персональном компьютере или ноутбуке под управлением операционной системы Windows 10 или Windows 11 с установленной платформой .NET Desktop </w:t>
      </w:r>
      <w:proofErr w:type="spellStart"/>
      <w:r>
        <w:t>Runtime</w:t>
      </w:r>
      <w:proofErr w:type="spellEnd"/>
      <w:r>
        <w:t xml:space="preserve"> совместимой версии.</w:t>
      </w:r>
    </w:p>
    <w:p w14:paraId="45F8698F" w14:textId="77777777" w:rsidR="00506ADD" w:rsidRDefault="002B2D72">
      <w:pPr>
        <w:pStyle w:val="a5"/>
      </w:pPr>
      <w:r>
        <w:t>Пользователь должен обладать базовыми навыками работы с оконным интерфейсом, файловыми диалогами и каталогами хранения документов.</w:t>
      </w:r>
    </w:p>
    <w:p w14:paraId="65F66A77" w14:textId="77777777" w:rsidR="00506ADD" w:rsidRDefault="002B2D72">
      <w:pPr>
        <w:pStyle w:val="20"/>
      </w:pPr>
      <w:bookmarkStart w:id="10" w:name="_Toc224518769"/>
      <w:r>
        <w:lastRenderedPageBreak/>
        <w:t>Требования к составу и параметрам технических средств</w:t>
      </w:r>
      <w:bookmarkEnd w:id="10"/>
    </w:p>
    <w:p w14:paraId="395F3711" w14:textId="77777777" w:rsidR="00506ADD" w:rsidRDefault="002B2D72">
      <w:pPr>
        <w:pStyle w:val="a5"/>
      </w:pPr>
      <w:r>
        <w:t>- процессор архитектуры x64 с тактовой частотой не ниже 1,8 ГГц;</w:t>
      </w:r>
    </w:p>
    <w:p w14:paraId="14D046DE" w14:textId="77777777" w:rsidR="00506ADD" w:rsidRDefault="002B2D72">
      <w:pPr>
        <w:pStyle w:val="a5"/>
      </w:pPr>
      <w:r>
        <w:t>- оперативная память не менее 4 ГБ;</w:t>
      </w:r>
    </w:p>
    <w:p w14:paraId="153B7543" w14:textId="77777777" w:rsidR="00506ADD" w:rsidRDefault="002B2D72">
      <w:pPr>
        <w:pStyle w:val="a5"/>
      </w:pPr>
      <w:r>
        <w:t>- не менее 200 МБ свободного места на диске для приложения и временных файлов;</w:t>
      </w:r>
    </w:p>
    <w:p w14:paraId="250E512D" w14:textId="77777777" w:rsidR="00506ADD" w:rsidRDefault="002B2D72">
      <w:pPr>
        <w:pStyle w:val="a5"/>
      </w:pPr>
      <w:r>
        <w:t>- монитор с разрешением не ниже 1280 x 720 пикселей;</w:t>
      </w:r>
    </w:p>
    <w:p w14:paraId="314CE9EA" w14:textId="77777777" w:rsidR="00506ADD" w:rsidRDefault="002B2D72">
      <w:pPr>
        <w:pStyle w:val="a5"/>
      </w:pPr>
      <w:r>
        <w:t>- устройства ввода: клавиатура и мышь или функционально аналогичное указательное устройство.</w:t>
      </w:r>
    </w:p>
    <w:p w14:paraId="6EB6832E" w14:textId="77777777" w:rsidR="00506ADD" w:rsidRDefault="002B2D72">
      <w:pPr>
        <w:pStyle w:val="20"/>
      </w:pPr>
      <w:bookmarkStart w:id="11" w:name="_Toc224518770"/>
      <w:r>
        <w:t>Требования к информационной и программной совместимости</w:t>
      </w:r>
      <w:bookmarkEnd w:id="11"/>
    </w:p>
    <w:p w14:paraId="6AD37F5C" w14:textId="77777777" w:rsidR="00506ADD" w:rsidRDefault="002B2D72">
      <w:pPr>
        <w:pStyle w:val="a5"/>
      </w:pPr>
      <w:r>
        <w:t>- приложение должно быть реализовано на платформе .NET с использованием WPF для пользовательского интерфейса;</w:t>
      </w:r>
    </w:p>
    <w:p w14:paraId="4EC9CBCE" w14:textId="77777777" w:rsidR="00506ADD" w:rsidRDefault="002B2D72">
      <w:pPr>
        <w:pStyle w:val="a5"/>
      </w:pPr>
      <w:r>
        <w:t>- алгоритмы обработки изображений должны быть выделены в отдельную библиотеку классов без привязки к WPF;</w:t>
      </w:r>
    </w:p>
    <w:p w14:paraId="2E9C8085" w14:textId="77777777" w:rsidR="00506ADD" w:rsidRDefault="002B2D72">
      <w:pPr>
        <w:pStyle w:val="a5"/>
      </w:pPr>
      <w:r>
        <w:t xml:space="preserve">- проект тестирования должен использовать фреймворк </w:t>
      </w:r>
      <w:proofErr w:type="spellStart"/>
      <w:r>
        <w:t>xUnit</w:t>
      </w:r>
      <w:proofErr w:type="spellEnd"/>
      <w:r>
        <w:t>;</w:t>
      </w:r>
    </w:p>
    <w:p w14:paraId="44FB2A42" w14:textId="77777777" w:rsidR="00506ADD" w:rsidRDefault="002B2D72">
      <w:pPr>
        <w:pStyle w:val="a5"/>
      </w:pPr>
      <w:r>
        <w:t>- структура решения должна обеспечивать раздельную сборку основного приложения, библиотеки и тестового проекта.</w:t>
      </w:r>
    </w:p>
    <w:p w14:paraId="72910BCD" w14:textId="77777777" w:rsidR="00506ADD" w:rsidRDefault="002B2D72">
      <w:pPr>
        <w:pStyle w:val="20"/>
      </w:pPr>
      <w:bookmarkStart w:id="12" w:name="_Toc224518771"/>
      <w:r>
        <w:t>Требования к маркировке и упаковке</w:t>
      </w:r>
      <w:bookmarkEnd w:id="12"/>
    </w:p>
    <w:p w14:paraId="417EB1E8" w14:textId="77777777" w:rsidR="00506ADD" w:rsidRDefault="002B2D72">
      <w:pPr>
        <w:pStyle w:val="a5"/>
      </w:pPr>
      <w:r>
        <w:t>Специальные требования к маркировке и упаковке не предъявляются, поскольку программное средство распространяется в электронном виде.</w:t>
      </w:r>
    </w:p>
    <w:p w14:paraId="347BE3A1" w14:textId="77777777" w:rsidR="00506ADD" w:rsidRDefault="002B2D72">
      <w:pPr>
        <w:pStyle w:val="20"/>
      </w:pPr>
      <w:bookmarkStart w:id="13" w:name="_Toc224518772"/>
      <w:r>
        <w:t>Требования к транспортированию и хранению</w:t>
      </w:r>
      <w:bookmarkEnd w:id="13"/>
    </w:p>
    <w:p w14:paraId="0FD862DF" w14:textId="77777777" w:rsidR="00506ADD" w:rsidRDefault="002B2D72">
      <w:pPr>
        <w:pStyle w:val="a5"/>
      </w:pPr>
      <w:r>
        <w:t>Транспортирование и хранение осуществляются в форме электронного копирования файлов проекта и публикационных артефактов. Следует обеспечивать сохранность исходного кода, документации и сборок на надежных носителях или в системе контроля версий.</w:t>
      </w:r>
    </w:p>
    <w:p w14:paraId="7B55AE25" w14:textId="77777777" w:rsidR="00506ADD" w:rsidRDefault="002B2D72">
      <w:pPr>
        <w:pStyle w:val="20"/>
      </w:pPr>
      <w:bookmarkStart w:id="14" w:name="_Toc224518773"/>
      <w:r>
        <w:lastRenderedPageBreak/>
        <w:t>Специальные требования</w:t>
      </w:r>
      <w:bookmarkEnd w:id="14"/>
    </w:p>
    <w:p w14:paraId="2106B6EE" w14:textId="77777777" w:rsidR="00506ADD" w:rsidRDefault="002B2D72">
      <w:pPr>
        <w:pStyle w:val="a5"/>
      </w:pPr>
      <w:r>
        <w:t>- пользовательский интерфейс должен быть русскоязычным;</w:t>
      </w:r>
    </w:p>
    <w:p w14:paraId="19A49B1C" w14:textId="77777777" w:rsidR="00506ADD" w:rsidRDefault="002B2D72">
      <w:pPr>
        <w:pStyle w:val="a5"/>
      </w:pPr>
      <w:r>
        <w:t xml:space="preserve">- основные действия пользователя должны выполняться не более чем за </w:t>
      </w:r>
      <w:proofErr w:type="gramStart"/>
      <w:r>
        <w:t>2-3</w:t>
      </w:r>
      <w:proofErr w:type="gramEnd"/>
      <w:r>
        <w:t xml:space="preserve"> последовательных шага;</w:t>
      </w:r>
    </w:p>
    <w:p w14:paraId="5ADF420F" w14:textId="77777777" w:rsidR="00506ADD" w:rsidRDefault="002B2D72">
      <w:pPr>
        <w:pStyle w:val="a5"/>
      </w:pPr>
      <w:r>
        <w:t>- решение должно допускать дальнейшее расширение списка операций обработки без полной переработки архитектуры.</w:t>
      </w:r>
    </w:p>
    <w:p w14:paraId="41F61ED4" w14:textId="77777777" w:rsidR="00506ADD" w:rsidRDefault="002B2D72">
      <w:pPr>
        <w:pStyle w:val="10"/>
      </w:pPr>
      <w:bookmarkStart w:id="15" w:name="_Toc224518774"/>
      <w:r>
        <w:t>Требования к программной документации</w:t>
      </w:r>
      <w:bookmarkEnd w:id="15"/>
    </w:p>
    <w:p w14:paraId="1A097BA4" w14:textId="77777777" w:rsidR="00506ADD" w:rsidRDefault="002B2D72">
      <w:pPr>
        <w:pStyle w:val="a5"/>
      </w:pPr>
      <w:r>
        <w:t>В состав программной документации должны входить:</w:t>
      </w:r>
    </w:p>
    <w:p w14:paraId="78D90722" w14:textId="77777777" w:rsidR="00506ADD" w:rsidRDefault="002B2D72">
      <w:pPr>
        <w:pStyle w:val="a5"/>
      </w:pPr>
      <w:r>
        <w:t>- настоящее техническое задание;</w:t>
      </w:r>
    </w:p>
    <w:p w14:paraId="38F3AB46" w14:textId="77777777" w:rsidR="00506ADD" w:rsidRDefault="002B2D72">
      <w:pPr>
        <w:pStyle w:val="a5"/>
      </w:pPr>
      <w:r>
        <w:t>- исходный код программного средства;</w:t>
      </w:r>
    </w:p>
    <w:p w14:paraId="76FE6316" w14:textId="77777777" w:rsidR="00506ADD" w:rsidRDefault="002B2D72">
      <w:pPr>
        <w:pStyle w:val="a5"/>
      </w:pPr>
      <w:r>
        <w:t>- пояснительная записка по проекту;</w:t>
      </w:r>
    </w:p>
    <w:p w14:paraId="182C27D9" w14:textId="77777777" w:rsidR="00506ADD" w:rsidRDefault="002B2D72">
      <w:pPr>
        <w:pStyle w:val="a5"/>
      </w:pPr>
      <w:r>
        <w:t>- материалы по тестированию и результаты модульных тестов;</w:t>
      </w:r>
    </w:p>
    <w:p w14:paraId="71017630" w14:textId="77777777" w:rsidR="00506ADD" w:rsidRDefault="002B2D72">
      <w:pPr>
        <w:pStyle w:val="a5"/>
      </w:pPr>
      <w:r>
        <w:t>- краткое описание пользовательского сценария работы с программой.</w:t>
      </w:r>
    </w:p>
    <w:p w14:paraId="601FFEC8" w14:textId="77777777" w:rsidR="00506ADD" w:rsidRDefault="002B2D72">
      <w:pPr>
        <w:pStyle w:val="10"/>
      </w:pPr>
      <w:bookmarkStart w:id="16" w:name="_Toc224518775"/>
      <w:r>
        <w:t>Технико-экономические показатели</w:t>
      </w:r>
      <w:bookmarkEnd w:id="16"/>
    </w:p>
    <w:p w14:paraId="467E1580" w14:textId="77777777" w:rsidR="00506ADD" w:rsidRDefault="002B2D72">
      <w:pPr>
        <w:pStyle w:val="a5"/>
      </w:pPr>
      <w:r>
        <w:t>Разрабатываемое программное средство сокращает время выполнения базовых операций обработки изображений по сравнению с ручным подходом и обеспечивает единообразие результата при демонстрации алгоритмов обработки.</w:t>
      </w:r>
    </w:p>
    <w:p w14:paraId="6E0B96FB" w14:textId="77777777" w:rsidR="00506ADD" w:rsidRDefault="002B2D72">
      <w:pPr>
        <w:pStyle w:val="a5"/>
      </w:pPr>
      <w:r>
        <w:t>Использование выделенной библиотеки алгоритмов и автоматизированных тестов снижает трудоемкость сопровождения, упрощает расширение функциональности и повышает повторное использование кода.</w:t>
      </w:r>
    </w:p>
    <w:p w14:paraId="4DABFFF6" w14:textId="77777777" w:rsidR="00506ADD" w:rsidRDefault="002B2D72">
      <w:pPr>
        <w:pStyle w:val="10"/>
      </w:pPr>
      <w:bookmarkStart w:id="17" w:name="_Toc224518776"/>
      <w:r>
        <w:t>Стадии и этапы разработки</w:t>
      </w:r>
      <w:bookmarkEnd w:id="1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506ADD" w14:paraId="3813E6AC" w14:textId="77777777">
        <w:tc>
          <w:tcPr>
            <w:tcW w:w="3213" w:type="dxa"/>
          </w:tcPr>
          <w:p w14:paraId="5A87660B" w14:textId="77777777" w:rsidR="00506ADD" w:rsidRDefault="002B2D72">
            <w:r>
              <w:t>Этап</w:t>
            </w:r>
          </w:p>
        </w:tc>
        <w:tc>
          <w:tcPr>
            <w:tcW w:w="3213" w:type="dxa"/>
          </w:tcPr>
          <w:p w14:paraId="1762A07F" w14:textId="77777777" w:rsidR="00506ADD" w:rsidRDefault="002B2D72">
            <w:r>
              <w:t>Содержание работ</w:t>
            </w:r>
          </w:p>
        </w:tc>
        <w:tc>
          <w:tcPr>
            <w:tcW w:w="3213" w:type="dxa"/>
          </w:tcPr>
          <w:p w14:paraId="3DB3DC36" w14:textId="77777777" w:rsidR="00506ADD" w:rsidRDefault="002B2D72">
            <w:r>
              <w:t>Результат</w:t>
            </w:r>
          </w:p>
        </w:tc>
      </w:tr>
      <w:tr w:rsidR="00506ADD" w14:paraId="770DA89A" w14:textId="77777777">
        <w:tc>
          <w:tcPr>
            <w:tcW w:w="3213" w:type="dxa"/>
          </w:tcPr>
          <w:p w14:paraId="6E853344" w14:textId="77777777" w:rsidR="00506ADD" w:rsidRDefault="002B2D72">
            <w:r>
              <w:t>1. Аналитический</w:t>
            </w:r>
          </w:p>
        </w:tc>
        <w:tc>
          <w:tcPr>
            <w:tcW w:w="3213" w:type="dxa"/>
          </w:tcPr>
          <w:p w14:paraId="070CAF4B" w14:textId="77777777" w:rsidR="00506ADD" w:rsidRDefault="002B2D72">
            <w:r>
              <w:t xml:space="preserve">Сбор требований, определение состава </w:t>
            </w:r>
            <w:r>
              <w:lastRenderedPageBreak/>
              <w:t>операций обработки изображений, выбор технологического стека.</w:t>
            </w:r>
          </w:p>
        </w:tc>
        <w:tc>
          <w:tcPr>
            <w:tcW w:w="3213" w:type="dxa"/>
          </w:tcPr>
          <w:p w14:paraId="0CAD7FD4" w14:textId="77777777" w:rsidR="00506ADD" w:rsidRDefault="002B2D72">
            <w:r>
              <w:lastRenderedPageBreak/>
              <w:t>Уточненные требования и архитектурные решения.</w:t>
            </w:r>
          </w:p>
        </w:tc>
      </w:tr>
      <w:tr w:rsidR="00506ADD" w14:paraId="40F99608" w14:textId="77777777">
        <w:tc>
          <w:tcPr>
            <w:tcW w:w="3213" w:type="dxa"/>
          </w:tcPr>
          <w:p w14:paraId="620A0BD0" w14:textId="77777777" w:rsidR="00506ADD" w:rsidRDefault="002B2D72">
            <w:r>
              <w:t>2. Проектный</w:t>
            </w:r>
          </w:p>
        </w:tc>
        <w:tc>
          <w:tcPr>
            <w:tcW w:w="3213" w:type="dxa"/>
          </w:tcPr>
          <w:p w14:paraId="36740BBF" w14:textId="77777777" w:rsidR="00506ADD" w:rsidRDefault="002B2D72">
            <w:r>
              <w:t>Проектирование интерфейса, модели данных изображения и набора преобразований.</w:t>
            </w:r>
          </w:p>
        </w:tc>
        <w:tc>
          <w:tcPr>
            <w:tcW w:w="3213" w:type="dxa"/>
          </w:tcPr>
          <w:p w14:paraId="1CF3686B" w14:textId="77777777" w:rsidR="00506ADD" w:rsidRDefault="002B2D72">
            <w:r>
              <w:t>Проект приложения и описание пользовательских сценариев.</w:t>
            </w:r>
          </w:p>
        </w:tc>
      </w:tr>
      <w:tr w:rsidR="00506ADD" w14:paraId="3C2FB571" w14:textId="77777777">
        <w:tc>
          <w:tcPr>
            <w:tcW w:w="3213" w:type="dxa"/>
          </w:tcPr>
          <w:p w14:paraId="41FD7D7C" w14:textId="77777777" w:rsidR="00506ADD" w:rsidRDefault="002B2D72">
            <w:r>
              <w:t>3. Реализация</w:t>
            </w:r>
          </w:p>
        </w:tc>
        <w:tc>
          <w:tcPr>
            <w:tcW w:w="3213" w:type="dxa"/>
          </w:tcPr>
          <w:p w14:paraId="34C3C9F3" w14:textId="77777777" w:rsidR="00506ADD" w:rsidRDefault="002B2D72">
            <w:r>
              <w:t>Разработка WPF-интерфейса, библиотеки обработки изображений и тестового проекта.</w:t>
            </w:r>
          </w:p>
        </w:tc>
        <w:tc>
          <w:tcPr>
            <w:tcW w:w="3213" w:type="dxa"/>
          </w:tcPr>
          <w:p w14:paraId="56274931" w14:textId="77777777" w:rsidR="00506ADD" w:rsidRDefault="002B2D72">
            <w:r>
              <w:t>Работоспособный программный продукт и исходный код.</w:t>
            </w:r>
          </w:p>
        </w:tc>
      </w:tr>
      <w:tr w:rsidR="00506ADD" w14:paraId="1236F0B0" w14:textId="77777777">
        <w:tc>
          <w:tcPr>
            <w:tcW w:w="3213" w:type="dxa"/>
          </w:tcPr>
          <w:p w14:paraId="0D508553" w14:textId="77777777" w:rsidR="00506ADD" w:rsidRDefault="002B2D72">
            <w:r>
              <w:t>4. Тестирование</w:t>
            </w:r>
          </w:p>
        </w:tc>
        <w:tc>
          <w:tcPr>
            <w:tcW w:w="3213" w:type="dxa"/>
          </w:tcPr>
          <w:p w14:paraId="65176963" w14:textId="77777777" w:rsidR="00506ADD" w:rsidRDefault="002B2D72">
            <w:r>
              <w:t>Проверка сборки, модульных тестов и основных пользовательских сценариев.</w:t>
            </w:r>
          </w:p>
        </w:tc>
        <w:tc>
          <w:tcPr>
            <w:tcW w:w="3213" w:type="dxa"/>
          </w:tcPr>
          <w:p w14:paraId="4E32E98F" w14:textId="77777777" w:rsidR="00506ADD" w:rsidRDefault="002B2D72">
            <w:r>
              <w:t>Подтверждение корректности ключевых функций.</w:t>
            </w:r>
          </w:p>
        </w:tc>
      </w:tr>
      <w:tr w:rsidR="00506ADD" w14:paraId="5F5CA4CC" w14:textId="77777777">
        <w:tc>
          <w:tcPr>
            <w:tcW w:w="3213" w:type="dxa"/>
          </w:tcPr>
          <w:p w14:paraId="60BC4C54" w14:textId="77777777" w:rsidR="00506ADD" w:rsidRDefault="002B2D72">
            <w:r>
              <w:t>5. Документирование</w:t>
            </w:r>
          </w:p>
        </w:tc>
        <w:tc>
          <w:tcPr>
            <w:tcW w:w="3213" w:type="dxa"/>
          </w:tcPr>
          <w:p w14:paraId="32C91BCA" w14:textId="77777777" w:rsidR="00506ADD" w:rsidRDefault="002B2D72">
            <w:r>
              <w:t>Подготовка технического задания, пояснительной записки и сопроводительных материалов.</w:t>
            </w:r>
          </w:p>
        </w:tc>
        <w:tc>
          <w:tcPr>
            <w:tcW w:w="3213" w:type="dxa"/>
          </w:tcPr>
          <w:p w14:paraId="683BF616" w14:textId="77777777" w:rsidR="00506ADD" w:rsidRDefault="002B2D72">
            <w:r>
              <w:t>Комплект программной документации.</w:t>
            </w:r>
          </w:p>
        </w:tc>
      </w:tr>
    </w:tbl>
    <w:p w14:paraId="002B1B27" w14:textId="77777777" w:rsidR="00506ADD" w:rsidRDefault="002B2D72">
      <w:pPr>
        <w:pStyle w:val="10"/>
      </w:pPr>
      <w:bookmarkStart w:id="18" w:name="_Toc224518777"/>
      <w:r>
        <w:t>Порядок контроля и приемки</w:t>
      </w:r>
      <w:bookmarkEnd w:id="18"/>
    </w:p>
    <w:p w14:paraId="10BD5002" w14:textId="77777777" w:rsidR="00506ADD" w:rsidRDefault="002B2D72">
      <w:pPr>
        <w:pStyle w:val="a5"/>
      </w:pPr>
      <w:r>
        <w:t>Контроль разработки и приемка программного средства выполняются по результатам анализа исходного кода, сборки решения, прохождения модульных тестов и ручной проверки ключевых сценариев работы.</w:t>
      </w:r>
    </w:p>
    <w:p w14:paraId="49B30FFB" w14:textId="77777777" w:rsidR="00506ADD" w:rsidRDefault="002B2D72">
      <w:pPr>
        <w:pStyle w:val="a5"/>
      </w:pPr>
      <w:r>
        <w:t>Приемка считается успешной при выполнении следующих условий:</w:t>
      </w:r>
    </w:p>
    <w:p w14:paraId="7578DB51" w14:textId="77777777" w:rsidR="00506ADD" w:rsidRDefault="002B2D72">
      <w:pPr>
        <w:pStyle w:val="a5"/>
      </w:pPr>
      <w:r>
        <w:t>- решение успешно собирается без ошибок;</w:t>
      </w:r>
    </w:p>
    <w:p w14:paraId="38829B40" w14:textId="77777777" w:rsidR="00506ADD" w:rsidRDefault="002B2D72">
      <w:pPr>
        <w:pStyle w:val="a5"/>
      </w:pPr>
      <w:r>
        <w:t>- модульные тесты для ядра обработки изображений проходят успешно;</w:t>
      </w:r>
    </w:p>
    <w:p w14:paraId="058AC497" w14:textId="77777777" w:rsidR="00506ADD" w:rsidRDefault="002B2D72">
      <w:pPr>
        <w:pStyle w:val="a5"/>
      </w:pPr>
      <w:r>
        <w:t>- приложение корректно открывает поддерживаемые изображения;</w:t>
      </w:r>
    </w:p>
    <w:p w14:paraId="37A47C45" w14:textId="77777777" w:rsidR="00506ADD" w:rsidRDefault="002B2D72">
      <w:pPr>
        <w:pStyle w:val="a5"/>
      </w:pPr>
      <w:r>
        <w:t>- каждая заявленная операция обработки формирует ожидаемый визуальный результат;</w:t>
      </w:r>
    </w:p>
    <w:p w14:paraId="3C402B5F" w14:textId="77777777" w:rsidR="00506ADD" w:rsidRDefault="002B2D72">
      <w:pPr>
        <w:pStyle w:val="a5"/>
      </w:pPr>
      <w:r>
        <w:lastRenderedPageBreak/>
        <w:t>- сохранение обработанного изображения выполняется без потери работоспособности приложения;</w:t>
      </w:r>
    </w:p>
    <w:p w14:paraId="04CCC038" w14:textId="77777777" w:rsidR="00506ADD" w:rsidRDefault="002B2D72">
      <w:pPr>
        <w:pStyle w:val="a5"/>
      </w:pPr>
      <w:r>
        <w:t>- комплект документации сформирован и доступен для последующего оформления.</w:t>
      </w:r>
    </w:p>
    <w:p w14:paraId="3DF6DC9E" w14:textId="77777777" w:rsidR="00506ADD" w:rsidRDefault="002B2D72">
      <w:pPr>
        <w:pStyle w:val="a5"/>
      </w:pPr>
      <w:r>
        <w:t>При обнаружении дефектов приемка откладывается до устранения замечаний и повторного проведения контрольных испытаний.</w:t>
      </w:r>
    </w:p>
    <w:p w14:paraId="427A5CAF" w14:textId="77777777" w:rsidR="00506ADD" w:rsidRDefault="002B2D72">
      <w:pPr>
        <w:pStyle w:val="10"/>
      </w:pPr>
      <w:bookmarkStart w:id="19" w:name="_Toc224518778"/>
      <w:r>
        <w:t>Источники разработки</w:t>
      </w:r>
      <w:bookmarkEnd w:id="19"/>
    </w:p>
    <w:p w14:paraId="6B4283C2" w14:textId="77777777" w:rsidR="00506ADD" w:rsidRDefault="002B2D72">
      <w:pPr>
        <w:pStyle w:val="a5"/>
      </w:pPr>
      <w:r>
        <w:t>- задание на тему «создать программное средство для обработки изображений»;</w:t>
      </w:r>
    </w:p>
    <w:p w14:paraId="71C58FAD" w14:textId="77777777" w:rsidR="00506ADD" w:rsidRDefault="002B2D72">
      <w:pPr>
        <w:pStyle w:val="a5"/>
      </w:pPr>
      <w:r>
        <w:t xml:space="preserve">- ГОСТ </w:t>
      </w:r>
      <w:proofErr w:type="gramStart"/>
      <w:r>
        <w:t>19.201-78</w:t>
      </w:r>
      <w:proofErr w:type="gramEnd"/>
      <w:r>
        <w:t xml:space="preserve"> «Техническое задание. Требования к содержанию и оформлению»;</w:t>
      </w:r>
    </w:p>
    <w:p w14:paraId="4325D6C2" w14:textId="77777777" w:rsidR="00506ADD" w:rsidRDefault="002B2D72">
      <w:pPr>
        <w:pStyle w:val="a5"/>
      </w:pPr>
      <w:r>
        <w:t xml:space="preserve">- ГОСТ </w:t>
      </w:r>
      <w:proofErr w:type="gramStart"/>
      <w:r>
        <w:t>19.101-77</w:t>
      </w:r>
      <w:proofErr w:type="gramEnd"/>
      <w:r>
        <w:t xml:space="preserve"> «Виды программ и программных документов»;</w:t>
      </w:r>
    </w:p>
    <w:p w14:paraId="1DACB482" w14:textId="77777777" w:rsidR="00506ADD" w:rsidRDefault="002B2D72">
      <w:pPr>
        <w:pStyle w:val="a5"/>
      </w:pPr>
      <w:r>
        <w:t>- документация платформы .NET и WPF для выбранного технологического стека.</w:t>
      </w:r>
    </w:p>
    <w:sectPr w:rsidR="00506ADD" w:rsidSect="00B633D7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388BA" w14:textId="77777777" w:rsidR="00EF51F6" w:rsidRDefault="00EF51F6" w:rsidP="00C951D0">
      <w:pPr>
        <w:spacing w:after="0" w:line="240" w:lineRule="auto"/>
      </w:pPr>
      <w:r>
        <w:separator/>
      </w:r>
    </w:p>
  </w:endnote>
  <w:endnote w:type="continuationSeparator" w:id="0">
    <w:p w14:paraId="4D5AFDE2" w14:textId="77777777" w:rsidR="00EF51F6" w:rsidRDefault="00EF51F6" w:rsidP="00C95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565357"/>
      <w:docPartObj>
        <w:docPartGallery w:val="Page Numbers (Bottom of Page)"/>
        <w:docPartUnique/>
      </w:docPartObj>
    </w:sdtPr>
    <w:sdtContent>
      <w:p w14:paraId="4BCBA219" w14:textId="77777777" w:rsidR="00C951D0" w:rsidRDefault="00C951D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49EE">
          <w:rPr>
            <w:noProof/>
          </w:rPr>
          <w:t>6</w:t>
        </w:r>
        <w:r>
          <w:fldChar w:fldCharType="end"/>
        </w:r>
      </w:p>
    </w:sdtContent>
  </w:sdt>
  <w:p w14:paraId="5E166E93" w14:textId="77777777" w:rsidR="00C951D0" w:rsidRDefault="00C951D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B2961" w14:textId="77777777" w:rsidR="00EF51F6" w:rsidRDefault="00EF51F6" w:rsidP="00C951D0">
      <w:pPr>
        <w:spacing w:after="0" w:line="240" w:lineRule="auto"/>
      </w:pPr>
      <w:r>
        <w:separator/>
      </w:r>
    </w:p>
  </w:footnote>
  <w:footnote w:type="continuationSeparator" w:id="0">
    <w:p w14:paraId="2FFC5D5A" w14:textId="77777777" w:rsidR="00EF51F6" w:rsidRDefault="00EF51F6" w:rsidP="00C951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F2CAB"/>
    <w:multiLevelType w:val="hybridMultilevel"/>
    <w:tmpl w:val="92E61F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935A07"/>
    <w:multiLevelType w:val="multilevel"/>
    <w:tmpl w:val="8DC6706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2F209D4"/>
    <w:multiLevelType w:val="multilevel"/>
    <w:tmpl w:val="0E0C57B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D7A6B6A"/>
    <w:multiLevelType w:val="hybridMultilevel"/>
    <w:tmpl w:val="38522A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DE155DC"/>
    <w:multiLevelType w:val="hybridMultilevel"/>
    <w:tmpl w:val="8452C8DA"/>
    <w:lvl w:ilvl="0" w:tplc="02F0FB42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95304A"/>
    <w:multiLevelType w:val="multilevel"/>
    <w:tmpl w:val="9FFC0F26"/>
    <w:lvl w:ilvl="0">
      <w:start w:val="1"/>
      <w:numFmt w:val="decimal"/>
      <w:pStyle w:val="10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1CF667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69310556">
    <w:abstractNumId w:val="3"/>
  </w:num>
  <w:num w:numId="2" w16cid:durableId="2090540456">
    <w:abstractNumId w:val="2"/>
  </w:num>
  <w:num w:numId="3" w16cid:durableId="607199802">
    <w:abstractNumId w:val="1"/>
  </w:num>
  <w:num w:numId="4" w16cid:durableId="1553036871">
    <w:abstractNumId w:val="4"/>
  </w:num>
  <w:num w:numId="5" w16cid:durableId="1183472487">
    <w:abstractNumId w:val="0"/>
  </w:num>
  <w:num w:numId="6" w16cid:durableId="1528300615">
    <w:abstractNumId w:val="6"/>
  </w:num>
  <w:num w:numId="7" w16cid:durableId="1762141042">
    <w:abstractNumId w:val="5"/>
  </w:num>
  <w:num w:numId="8" w16cid:durableId="19263045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23827937">
    <w:abstractNumId w:val="5"/>
  </w:num>
  <w:num w:numId="10" w16cid:durableId="1603033207">
    <w:abstractNumId w:val="5"/>
  </w:num>
  <w:num w:numId="11" w16cid:durableId="915280643">
    <w:abstractNumId w:val="5"/>
  </w:num>
  <w:num w:numId="12" w16cid:durableId="7419541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1CA"/>
    <w:rsid w:val="000437AE"/>
    <w:rsid w:val="000A2571"/>
    <w:rsid w:val="000A2F7A"/>
    <w:rsid w:val="001742C0"/>
    <w:rsid w:val="00182CA7"/>
    <w:rsid w:val="001A3AF5"/>
    <w:rsid w:val="001B3965"/>
    <w:rsid w:val="00242F50"/>
    <w:rsid w:val="00287CC1"/>
    <w:rsid w:val="002A3A91"/>
    <w:rsid w:val="002A4F12"/>
    <w:rsid w:val="002B2D72"/>
    <w:rsid w:val="003008E3"/>
    <w:rsid w:val="00306322"/>
    <w:rsid w:val="00315AD7"/>
    <w:rsid w:val="00340800"/>
    <w:rsid w:val="00346D2A"/>
    <w:rsid w:val="00353A2C"/>
    <w:rsid w:val="00355D2F"/>
    <w:rsid w:val="0043007D"/>
    <w:rsid w:val="0045088D"/>
    <w:rsid w:val="00465D89"/>
    <w:rsid w:val="004B1829"/>
    <w:rsid w:val="004B42A9"/>
    <w:rsid w:val="004F3F9E"/>
    <w:rsid w:val="00506ADD"/>
    <w:rsid w:val="00535609"/>
    <w:rsid w:val="00553010"/>
    <w:rsid w:val="00582703"/>
    <w:rsid w:val="005A58F7"/>
    <w:rsid w:val="005B01CA"/>
    <w:rsid w:val="005C2F13"/>
    <w:rsid w:val="005F1FE3"/>
    <w:rsid w:val="0061449F"/>
    <w:rsid w:val="0061656F"/>
    <w:rsid w:val="006A1A2A"/>
    <w:rsid w:val="006A1FA4"/>
    <w:rsid w:val="006D29D7"/>
    <w:rsid w:val="00706FB9"/>
    <w:rsid w:val="007A26A7"/>
    <w:rsid w:val="007D29E7"/>
    <w:rsid w:val="008C04C7"/>
    <w:rsid w:val="008D6411"/>
    <w:rsid w:val="00962E06"/>
    <w:rsid w:val="00975B50"/>
    <w:rsid w:val="00991A4F"/>
    <w:rsid w:val="009A1B3B"/>
    <w:rsid w:val="00A14B43"/>
    <w:rsid w:val="00A25ED1"/>
    <w:rsid w:val="00A2626B"/>
    <w:rsid w:val="00A6405D"/>
    <w:rsid w:val="00A73FDA"/>
    <w:rsid w:val="00A74EE4"/>
    <w:rsid w:val="00A97528"/>
    <w:rsid w:val="00AB203F"/>
    <w:rsid w:val="00AD0694"/>
    <w:rsid w:val="00B118EF"/>
    <w:rsid w:val="00B60321"/>
    <w:rsid w:val="00B633D7"/>
    <w:rsid w:val="00B94F2A"/>
    <w:rsid w:val="00C345AD"/>
    <w:rsid w:val="00C951D0"/>
    <w:rsid w:val="00CD78FD"/>
    <w:rsid w:val="00CE6C06"/>
    <w:rsid w:val="00D2123B"/>
    <w:rsid w:val="00D349EE"/>
    <w:rsid w:val="00D5778C"/>
    <w:rsid w:val="00D61B7A"/>
    <w:rsid w:val="00D81602"/>
    <w:rsid w:val="00DE02B8"/>
    <w:rsid w:val="00DE06CD"/>
    <w:rsid w:val="00DE12DD"/>
    <w:rsid w:val="00E40463"/>
    <w:rsid w:val="00E724C5"/>
    <w:rsid w:val="00EA19DD"/>
    <w:rsid w:val="00EA437F"/>
    <w:rsid w:val="00EB4B37"/>
    <w:rsid w:val="00EB6915"/>
    <w:rsid w:val="00EF51F6"/>
    <w:rsid w:val="00F21708"/>
    <w:rsid w:val="00F409E8"/>
    <w:rsid w:val="00F60840"/>
    <w:rsid w:val="00F77BA2"/>
    <w:rsid w:val="00F86AB5"/>
    <w:rsid w:val="00FA5416"/>
    <w:rsid w:val="00FF2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449F7"/>
  <w15:chartTrackingRefBased/>
  <w15:docId w15:val="{77A0C18F-DDF3-4A0B-AEDD-4837993CF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1"/>
    <w:uiPriority w:val="9"/>
    <w:qFormat/>
    <w:rsid w:val="00182CA7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1"/>
    <w:next w:val="a"/>
    <w:link w:val="21"/>
    <w:uiPriority w:val="9"/>
    <w:unhideWhenUsed/>
    <w:qFormat/>
    <w:rsid w:val="00182CA7"/>
    <w:pPr>
      <w:numPr>
        <w:ilvl w:val="1"/>
      </w:numPr>
      <w:spacing w:before="120" w:after="256" w:line="360" w:lineRule="auto"/>
      <w:ind w:right="386"/>
      <w:outlineLvl w:val="1"/>
    </w:pPr>
    <w:rPr>
      <w:rFonts w:ascii="Times New Roman" w:hAnsi="Times New Roman"/>
      <w:b/>
      <w:color w:val="000000"/>
      <w:szCs w:val="26"/>
      <w:lang w:eastAsia="ru-RU"/>
    </w:rPr>
  </w:style>
  <w:style w:type="paragraph" w:styleId="3">
    <w:name w:val="heading 3"/>
    <w:basedOn w:val="a"/>
    <w:next w:val="a"/>
    <w:link w:val="31"/>
    <w:uiPriority w:val="9"/>
    <w:unhideWhenUsed/>
    <w:qFormat/>
    <w:rsid w:val="00182CA7"/>
    <w:pPr>
      <w:keepNext/>
      <w:keepLines/>
      <w:numPr>
        <w:ilvl w:val="2"/>
        <w:numId w:val="3"/>
      </w:numPr>
      <w:spacing w:before="40" w:after="0" w:line="360" w:lineRule="auto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CA7"/>
    <w:pPr>
      <w:keepNext/>
      <w:keepLines/>
      <w:numPr>
        <w:ilvl w:val="3"/>
        <w:numId w:val="3"/>
      </w:numPr>
      <w:spacing w:before="40" w:after="0" w:line="360" w:lineRule="auto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CA7"/>
    <w:pPr>
      <w:keepNext/>
      <w:keepLines/>
      <w:numPr>
        <w:ilvl w:val="4"/>
        <w:numId w:val="3"/>
      </w:numPr>
      <w:spacing w:before="40" w:after="0" w:line="360" w:lineRule="auto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CA7"/>
    <w:pPr>
      <w:keepNext/>
      <w:keepLines/>
      <w:numPr>
        <w:ilvl w:val="5"/>
        <w:numId w:val="3"/>
      </w:numPr>
      <w:spacing w:before="40" w:after="0" w:line="360" w:lineRule="auto"/>
      <w:jc w:val="both"/>
      <w:outlineLvl w:val="5"/>
    </w:pPr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CA7"/>
    <w:pPr>
      <w:keepNext/>
      <w:keepLines/>
      <w:numPr>
        <w:ilvl w:val="6"/>
        <w:numId w:val="3"/>
      </w:numPr>
      <w:spacing w:before="40" w:after="0" w:line="36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CA7"/>
    <w:pPr>
      <w:keepNext/>
      <w:keepLines/>
      <w:numPr>
        <w:ilvl w:val="7"/>
        <w:numId w:val="3"/>
      </w:numPr>
      <w:spacing w:before="40" w:after="0" w:line="36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CA7"/>
    <w:pPr>
      <w:keepNext/>
      <w:keepLines/>
      <w:numPr>
        <w:ilvl w:val="8"/>
        <w:numId w:val="3"/>
      </w:numPr>
      <w:spacing w:before="40" w:after="0" w:line="36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uiPriority w:val="9"/>
    <w:rsid w:val="00182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182CA7"/>
    <w:pPr>
      <w:outlineLvl w:val="9"/>
    </w:pPr>
    <w:rPr>
      <w:lang w:eastAsia="ru-RU"/>
    </w:rPr>
  </w:style>
  <w:style w:type="character" w:customStyle="1" w:styleId="21">
    <w:name w:val="Заголовок 2 Знак"/>
    <w:basedOn w:val="a0"/>
    <w:link w:val="2"/>
    <w:uiPriority w:val="9"/>
    <w:rsid w:val="00182CA7"/>
    <w:rPr>
      <w:rFonts w:ascii="Times New Roman" w:eastAsiaTheme="majorEastAsia" w:hAnsi="Times New Roman" w:cstheme="majorBidi"/>
      <w:b/>
      <w:color w:val="000000"/>
      <w:sz w:val="32"/>
      <w:szCs w:val="26"/>
      <w:lang w:eastAsia="ru-RU"/>
    </w:rPr>
  </w:style>
  <w:style w:type="character" w:customStyle="1" w:styleId="31">
    <w:name w:val="Заголовок 3 Знак"/>
    <w:basedOn w:val="a0"/>
    <w:link w:val="3"/>
    <w:uiPriority w:val="9"/>
    <w:rsid w:val="00182CA7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82CA7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82CA7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82CA7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82CA7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82CA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182CA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4">
    <w:name w:val="List Paragraph"/>
    <w:basedOn w:val="a"/>
    <w:uiPriority w:val="99"/>
    <w:qFormat/>
    <w:rsid w:val="00182CA7"/>
    <w:pPr>
      <w:spacing w:after="120" w:line="360" w:lineRule="auto"/>
      <w:ind w:left="720" w:firstLine="709"/>
      <w:jc w:val="both"/>
    </w:pPr>
    <w:rPr>
      <w:rFonts w:ascii="Times New Roman" w:eastAsia="Calibri" w:hAnsi="Times New Roman" w:cs="Calibri"/>
      <w:sz w:val="28"/>
    </w:rPr>
  </w:style>
  <w:style w:type="paragraph" w:customStyle="1" w:styleId="a5">
    <w:name w:val="ГОСТ Текст"/>
    <w:basedOn w:val="a"/>
    <w:link w:val="a6"/>
    <w:qFormat/>
    <w:rsid w:val="005C2F13"/>
    <w:pPr>
      <w:spacing w:before="120" w:after="120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0">
    <w:name w:val="ГОСТ Заголовок 1"/>
    <w:basedOn w:val="1"/>
    <w:next w:val="a5"/>
    <w:link w:val="12"/>
    <w:qFormat/>
    <w:rsid w:val="00E40463"/>
    <w:pPr>
      <w:numPr>
        <w:numId w:val="11"/>
      </w:numPr>
      <w:spacing w:before="120" w:after="120" w:line="360" w:lineRule="auto"/>
      <w:jc w:val="center"/>
    </w:pPr>
    <w:rPr>
      <w:rFonts w:ascii="Times New Roman" w:hAnsi="Times New Roman"/>
      <w:b/>
      <w:color w:val="000000" w:themeColor="text1"/>
      <w:sz w:val="40"/>
    </w:rPr>
  </w:style>
  <w:style w:type="character" w:customStyle="1" w:styleId="a6">
    <w:name w:val="ГОСТ Текст Знак"/>
    <w:basedOn w:val="a0"/>
    <w:link w:val="a5"/>
    <w:rsid w:val="005C2F13"/>
    <w:rPr>
      <w:rFonts w:ascii="Times New Roman" w:hAnsi="Times New Roman"/>
      <w:sz w:val="28"/>
    </w:rPr>
  </w:style>
  <w:style w:type="paragraph" w:customStyle="1" w:styleId="20">
    <w:name w:val="ГОСТ Заголовок 2"/>
    <w:basedOn w:val="2"/>
    <w:next w:val="a5"/>
    <w:link w:val="22"/>
    <w:qFormat/>
    <w:rsid w:val="00E40463"/>
    <w:pPr>
      <w:numPr>
        <w:numId w:val="12"/>
      </w:numPr>
      <w:spacing w:after="120"/>
      <w:ind w:right="0"/>
      <w:jc w:val="center"/>
    </w:pPr>
  </w:style>
  <w:style w:type="character" w:customStyle="1" w:styleId="12">
    <w:name w:val="ГОСТ Заголовок 1 Знак"/>
    <w:basedOn w:val="11"/>
    <w:link w:val="10"/>
    <w:rsid w:val="00E40463"/>
    <w:rPr>
      <w:rFonts w:ascii="Times New Roman" w:eastAsiaTheme="majorEastAsia" w:hAnsi="Times New Roman" w:cstheme="majorBidi"/>
      <w:b/>
      <w:color w:val="000000" w:themeColor="text1"/>
      <w:sz w:val="40"/>
      <w:szCs w:val="32"/>
    </w:rPr>
  </w:style>
  <w:style w:type="paragraph" w:customStyle="1" w:styleId="30">
    <w:name w:val="ГОСТ Заголовок 3"/>
    <w:basedOn w:val="3"/>
    <w:next w:val="a5"/>
    <w:link w:val="32"/>
    <w:qFormat/>
    <w:rsid w:val="00E40463"/>
    <w:pPr>
      <w:numPr>
        <w:numId w:val="7"/>
      </w:numPr>
      <w:spacing w:before="120" w:after="120"/>
      <w:jc w:val="center"/>
    </w:pPr>
  </w:style>
  <w:style w:type="character" w:customStyle="1" w:styleId="22">
    <w:name w:val="ГОСТ Заголовок 2 Знак"/>
    <w:basedOn w:val="21"/>
    <w:link w:val="20"/>
    <w:rsid w:val="00E40463"/>
    <w:rPr>
      <w:rFonts w:ascii="Times New Roman" w:eastAsiaTheme="majorEastAsia" w:hAnsi="Times New Roman" w:cstheme="majorBidi"/>
      <w:b/>
      <w:color w:val="000000"/>
      <w:sz w:val="32"/>
      <w:szCs w:val="26"/>
      <w:lang w:eastAsia="ru-RU"/>
    </w:rPr>
  </w:style>
  <w:style w:type="paragraph" w:styleId="a7">
    <w:name w:val="header"/>
    <w:basedOn w:val="a"/>
    <w:link w:val="a8"/>
    <w:uiPriority w:val="99"/>
    <w:unhideWhenUsed/>
    <w:rsid w:val="00C951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32">
    <w:name w:val="ГОСТ Заголовок 3 Знак"/>
    <w:basedOn w:val="31"/>
    <w:link w:val="30"/>
    <w:rsid w:val="00E40463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a8">
    <w:name w:val="Верхний колонтитул Знак"/>
    <w:basedOn w:val="a0"/>
    <w:link w:val="a7"/>
    <w:uiPriority w:val="99"/>
    <w:rsid w:val="00C951D0"/>
  </w:style>
  <w:style w:type="paragraph" w:styleId="a9">
    <w:name w:val="footer"/>
    <w:basedOn w:val="a"/>
    <w:link w:val="aa"/>
    <w:uiPriority w:val="99"/>
    <w:unhideWhenUsed/>
    <w:rsid w:val="00C951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951D0"/>
  </w:style>
  <w:style w:type="paragraph" w:styleId="13">
    <w:name w:val="toc 1"/>
    <w:basedOn w:val="a"/>
    <w:next w:val="a"/>
    <w:autoRedefine/>
    <w:uiPriority w:val="39"/>
    <w:unhideWhenUsed/>
    <w:rsid w:val="00F60840"/>
    <w:pPr>
      <w:spacing w:after="100"/>
    </w:pPr>
  </w:style>
  <w:style w:type="character" w:styleId="ab">
    <w:name w:val="Hyperlink"/>
    <w:basedOn w:val="a0"/>
    <w:uiPriority w:val="99"/>
    <w:unhideWhenUsed/>
    <w:rsid w:val="00F60840"/>
    <w:rPr>
      <w:color w:val="0563C1" w:themeColor="hyperlink"/>
      <w:u w:val="single"/>
    </w:rPr>
  </w:style>
  <w:style w:type="paragraph" w:styleId="ac">
    <w:name w:val="caption"/>
    <w:basedOn w:val="a"/>
    <w:next w:val="a5"/>
    <w:uiPriority w:val="35"/>
    <w:unhideWhenUsed/>
    <w:qFormat/>
    <w:rsid w:val="00A2626B"/>
    <w:pPr>
      <w:spacing w:before="240" w:after="240" w:line="360" w:lineRule="auto"/>
    </w:pPr>
    <w:rPr>
      <w:rFonts w:ascii="Times New Roman" w:hAnsi="Times New Roman"/>
      <w:iCs/>
      <w:color w:val="000000" w:themeColor="text1"/>
      <w:sz w:val="24"/>
      <w:szCs w:val="18"/>
    </w:rPr>
  </w:style>
  <w:style w:type="table" w:styleId="ad">
    <w:name w:val="Table Grid"/>
    <w:basedOn w:val="a1"/>
    <w:uiPriority w:val="39"/>
    <w:rsid w:val="001742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Simple 1"/>
    <w:basedOn w:val="a1"/>
    <w:uiPriority w:val="99"/>
    <w:semiHidden/>
    <w:unhideWhenUsed/>
    <w:rsid w:val="00EB6915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customStyle="1" w:styleId="ae">
    <w:name w:val="ГОСТ.Черный"/>
    <w:basedOn w:val="a1"/>
    <w:uiPriority w:val="99"/>
    <w:rsid w:val="00EB4B37"/>
    <w:pPr>
      <w:spacing w:after="0" w:line="36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1B396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5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3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ossW\OneDrive\&#1044;&#1086;&#1082;&#1091;&#1084;&#1077;&#1085;&#1090;&#1099;\&#1053;&#1072;&#1089;&#1090;&#1088;&#1072;&#1080;&#1074;&#1072;&#1077;&#1084;&#1099;&#1077;%20&#1096;&#1072;&#1073;&#1083;&#1086;&#1085;&#1099;%20Office\&#1064;&#1072;&#1073;&#1083;&#1086;&#1085;%20&#1087;&#1086;&#1103;&#1089;&#1085;&#1080;&#1090;&#1077;&#1083;&#1100;&#1085;&#1086;&#1081;%20&#1079;&#1072;&#1087;&#1080;&#1089;&#1082;&#1080;%20&#1089;%20&#1084;&#1072;&#1082;&#1088;&#1086;&#1089;&#1072;&#1084;&#1080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пояснительной записки с макросами.dotm</Template>
  <TotalTime>1</TotalTime>
  <Pages>9</Pages>
  <Words>1129</Words>
  <Characters>8913</Characters>
  <Application>Microsoft Office Word</Application>
  <DocSecurity>0</DocSecurity>
  <Lines>202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 на разработку ImageToolkit</vt:lpstr>
    </vt:vector>
  </TitlesOfParts>
  <Company>SPecialiST RePack</Company>
  <LinksUpToDate>false</LinksUpToDate>
  <CharactersWithSpaces>9959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разработку ImageToolkit</dc:title>
  <dc:subject>Техническое задание</dc:subject>
  <dc:creator>Codex</dc:creator>
  <cp:keywords/>
  <dc:description/>
  <cp:lastModifiedBy>Александр Чайковский</cp:lastModifiedBy>
  <cp:revision>3</cp:revision>
  <dcterms:created xsi:type="dcterms:W3CDTF">2026-03-15T22:58:00Z</dcterms:created>
  <dcterms:modified xsi:type="dcterms:W3CDTF">2026-03-16T17:36:00Z</dcterms:modified>
</cp:coreProperties>
</file>